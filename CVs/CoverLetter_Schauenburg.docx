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CellMar>
          <w:left w:w="0" w:type="dxa"/>
          <w:bottom w:w="115" w:type="dxa"/>
          <w:right w:w="0" w:type="dxa"/>
        </w:tblCellMar>
        <w:tblLook w:val="04A0" w:firstRow="1" w:lastRow="0" w:firstColumn="1" w:lastColumn="0" w:noHBand="0" w:noVBand="1"/>
        <w:tblDescription w:val="Layout table for name, contact info, and objective"/>
      </w:tblPr>
      <w:tblGrid>
        <w:gridCol w:w="9360"/>
      </w:tblGrid>
      <w:tr w:rsidR="00692703" w:rsidRPr="00CF1A49" w14:paraId="75B0A684" w14:textId="77777777" w:rsidTr="00007728">
        <w:trPr>
          <w:trHeight w:hRule="exact" w:val="1800"/>
        </w:trPr>
        <w:tc>
          <w:tcPr>
            <w:tcW w:w="9360" w:type="dxa"/>
            <w:tcMar>
              <w:top w:w="0" w:type="dxa"/>
              <w:bottom w:w="0" w:type="dxa"/>
            </w:tcMar>
          </w:tcPr>
          <w:p w14:paraId="020BE849" w14:textId="7883F153" w:rsidR="00692703" w:rsidRPr="00CF1A49" w:rsidRDefault="00B06973" w:rsidP="00913946">
            <w:pPr>
              <w:pStyle w:val="Title"/>
            </w:pPr>
            <w:r>
              <w:t xml:space="preserve">Nduvho </w:t>
            </w:r>
            <w:r>
              <w:rPr>
                <w:rStyle w:val="IntenseEmphasis"/>
              </w:rPr>
              <w:t>Ramashia</w:t>
            </w:r>
          </w:p>
          <w:p w14:paraId="1DDAD884" w14:textId="06AEC654" w:rsidR="00692703" w:rsidRPr="00CF1A49" w:rsidRDefault="00224128" w:rsidP="00913946">
            <w:pPr>
              <w:pStyle w:val="ContactInfo"/>
              <w:contextualSpacing w:val="0"/>
            </w:pPr>
            <w:r>
              <w:t>4</w:t>
            </w:r>
            <w:r w:rsidR="00701CB4" w:rsidRPr="00701CB4">
              <w:t xml:space="preserve">3 </w:t>
            </w:r>
            <w:proofErr w:type="spellStart"/>
            <w:r>
              <w:t>Biccard</w:t>
            </w:r>
            <w:proofErr w:type="spellEnd"/>
            <w:r w:rsidR="00701CB4" w:rsidRPr="00701CB4">
              <w:t xml:space="preserve"> St</w:t>
            </w:r>
            <w:r>
              <w:t>reet</w:t>
            </w:r>
            <w:r w:rsidR="00701CB4" w:rsidRPr="00701CB4">
              <w:t xml:space="preserve">, </w:t>
            </w:r>
            <w:r w:rsidR="00701CB4">
              <w:t>Braamfontein</w:t>
            </w:r>
            <w:r w:rsidR="00701CB4" w:rsidRPr="00701CB4">
              <w:t>, Johannesburg, 20</w:t>
            </w:r>
            <w:r w:rsidR="001F6184">
              <w:t>00</w:t>
            </w:r>
            <w:r w:rsidR="00692703" w:rsidRPr="00CF1A49">
              <w:t xml:space="preserve"> </w:t>
            </w:r>
            <w:sdt>
              <w:sdtPr>
                <w:alias w:val="Divider dot:"/>
                <w:tag w:val="Divider dot:"/>
                <w:id w:val="-1459182552"/>
                <w:placeholder>
                  <w:docPart w:val="7378F99C40DA446D95961685D95A95EF"/>
                </w:placeholder>
                <w:temporary/>
                <w:showingPlcHdr/>
                <w15:appearance w15:val="hidden"/>
              </w:sdtPr>
              <w:sdtContent>
                <w:r w:rsidR="00692703" w:rsidRPr="00CF1A49">
                  <w:t>·</w:t>
                </w:r>
              </w:sdtContent>
            </w:sdt>
            <w:r w:rsidR="00692703" w:rsidRPr="00CF1A49">
              <w:t xml:space="preserve"> </w:t>
            </w:r>
            <w:r w:rsidR="00B06973">
              <w:t>063 853 3355</w:t>
            </w:r>
          </w:p>
          <w:p w14:paraId="6FB108EF" w14:textId="0F81CE07" w:rsidR="00692703" w:rsidRPr="00CF1A49" w:rsidRDefault="00000000" w:rsidP="00913946">
            <w:pPr>
              <w:pStyle w:val="ContactInfoEmphasis"/>
              <w:contextualSpacing w:val="0"/>
            </w:pPr>
            <w:hyperlink r:id="rId10" w:history="1">
              <w:r w:rsidR="00701CB4" w:rsidRPr="00E72BF3">
                <w:rPr>
                  <w:rStyle w:val="Hyperlink"/>
                </w:rPr>
                <w:t>Nduvho.Ramashia@gmail.com</w:t>
              </w:r>
            </w:hyperlink>
            <w:r w:rsidR="00993E46">
              <w:rPr>
                <w:rStyle w:val="Hyperlink"/>
                <w:color w:val="1D824C" w:themeColor="accent1"/>
              </w:rPr>
              <w:t xml:space="preserve"> </w:t>
            </w:r>
          </w:p>
        </w:tc>
      </w:tr>
      <w:tr w:rsidR="005579C9" w:rsidRPr="00CF1A49" w14:paraId="7F78D373" w14:textId="77777777" w:rsidTr="005579C9">
        <w:trPr>
          <w:trHeight w:hRule="exact" w:val="288"/>
        </w:trPr>
        <w:tc>
          <w:tcPr>
            <w:tcW w:w="9360" w:type="dxa"/>
            <w:tcMar>
              <w:top w:w="0" w:type="dxa"/>
              <w:bottom w:w="0" w:type="dxa"/>
            </w:tcMar>
          </w:tcPr>
          <w:p w14:paraId="14F11329" w14:textId="77777777" w:rsidR="005579C9" w:rsidRDefault="005579C9" w:rsidP="005579C9"/>
        </w:tc>
      </w:tr>
    </w:tbl>
    <w:p w14:paraId="5954CE86" w14:textId="77777777" w:rsidR="005579C9" w:rsidRDefault="005579C9" w:rsidP="005579C9">
      <w:pPr>
        <w:pStyle w:val="Header"/>
      </w:pPr>
    </w:p>
    <w:p w14:paraId="4C41E68A" w14:textId="779ABBAB" w:rsidR="005579C9" w:rsidRPr="005579C9" w:rsidRDefault="00224128" w:rsidP="005579C9">
      <w:pPr>
        <w:pStyle w:val="Header"/>
      </w:pPr>
      <w:r>
        <w:t>To the MTN</w:t>
      </w:r>
      <w:r w:rsidR="006E257C">
        <w:t xml:space="preserve"> </w:t>
      </w:r>
      <w:r w:rsidR="006E257C" w:rsidRPr="006E257C">
        <w:t>talent acquisitionist</w:t>
      </w:r>
    </w:p>
    <w:p w14:paraId="17360EEE" w14:textId="3990F311" w:rsidR="005579C9" w:rsidRPr="005579C9" w:rsidRDefault="006E257C" w:rsidP="005579C9">
      <w:pPr>
        <w:pStyle w:val="Header"/>
      </w:pPr>
      <w:r w:rsidRPr="006E257C">
        <w:t>Private Bag 9955</w:t>
      </w:r>
      <w:r w:rsidR="00701CB4" w:rsidRPr="00701CB4">
        <w:t xml:space="preserve">, </w:t>
      </w:r>
      <w:r w:rsidRPr="006E257C">
        <w:t>Cresta</w:t>
      </w:r>
    </w:p>
    <w:p w14:paraId="512E662C" w14:textId="2369C953" w:rsidR="006E257C" w:rsidRDefault="006E257C" w:rsidP="005579C9">
      <w:pPr>
        <w:pStyle w:val="Header"/>
      </w:pPr>
      <w:r w:rsidRPr="006E257C">
        <w:t>2118</w:t>
      </w:r>
    </w:p>
    <w:p w14:paraId="682393BD" w14:textId="77777777" w:rsidR="006E257C" w:rsidRDefault="006E257C" w:rsidP="005579C9">
      <w:pPr>
        <w:pStyle w:val="Header"/>
      </w:pPr>
      <w:r w:rsidRPr="006E257C">
        <w:t>South Africa</w:t>
      </w:r>
    </w:p>
    <w:p w14:paraId="312DD413" w14:textId="1C46EDF5" w:rsidR="002762BB" w:rsidRDefault="00701CB4" w:rsidP="005579C9">
      <w:pPr>
        <w:pStyle w:val="Header"/>
      </w:pPr>
      <w:r w:rsidRPr="00701CB4">
        <w:t>2000</w:t>
      </w:r>
    </w:p>
    <w:p w14:paraId="003E14C0" w14:textId="77777777" w:rsidR="002762BB" w:rsidRDefault="002762BB" w:rsidP="005579C9">
      <w:pPr>
        <w:pStyle w:val="Header"/>
      </w:pPr>
    </w:p>
    <w:p w14:paraId="1D9BBE68" w14:textId="7C0A38AE" w:rsidR="005579C9" w:rsidRDefault="006E257C" w:rsidP="005579C9">
      <w:pPr>
        <w:pStyle w:val="Header"/>
      </w:pPr>
      <w:r>
        <w:t>31</w:t>
      </w:r>
      <w:r w:rsidR="002762BB">
        <w:t xml:space="preserve"> </w:t>
      </w:r>
      <w:r>
        <w:t>May</w:t>
      </w:r>
      <w:r w:rsidR="002762BB">
        <w:t xml:space="preserve"> 202</w:t>
      </w:r>
      <w:r>
        <w:t>1</w:t>
      </w:r>
    </w:p>
    <w:p w14:paraId="145E9792" w14:textId="77777777" w:rsidR="002762BB" w:rsidRPr="005579C9" w:rsidRDefault="002762BB" w:rsidP="005579C9">
      <w:pPr>
        <w:pStyle w:val="Header"/>
      </w:pPr>
    </w:p>
    <w:tbl>
      <w:tblPr>
        <w:tblStyle w:val="TableGrid"/>
        <w:tblW w:w="4975" w:type="pct"/>
        <w:tblInd w:w="72" w:type="dxa"/>
        <w:tblBorders>
          <w:left w:val="dotted" w:sz="18" w:space="0" w:color="BFBFBF" w:themeColor="background1" w:themeShade="BF"/>
        </w:tblBorders>
        <w:tblCellMar>
          <w:left w:w="576" w:type="dxa"/>
          <w:right w:w="0" w:type="dxa"/>
        </w:tblCellMar>
        <w:tblLook w:val="0620" w:firstRow="1" w:lastRow="0" w:firstColumn="0" w:lastColumn="0" w:noHBand="1" w:noVBand="1"/>
        <w:tblDescription w:val="Experience layout table"/>
      </w:tblPr>
      <w:tblGrid>
        <w:gridCol w:w="9290"/>
      </w:tblGrid>
      <w:tr w:rsidR="005579C9" w:rsidRPr="00CF1A49" w14:paraId="538926F4" w14:textId="77777777" w:rsidTr="00E90B65">
        <w:trPr>
          <w:trHeight w:val="6627"/>
        </w:trPr>
        <w:tc>
          <w:tcPr>
            <w:tcW w:w="9290" w:type="dxa"/>
          </w:tcPr>
          <w:p w14:paraId="4D7C3C0A" w14:textId="44C77123" w:rsidR="005579C9" w:rsidRDefault="007B732D" w:rsidP="005579C9">
            <w:r>
              <w:t xml:space="preserve">Dear </w:t>
            </w:r>
            <w:proofErr w:type="spellStart"/>
            <w:r w:rsidR="00C705DB" w:rsidRPr="00C705DB">
              <w:t>Schauenburg</w:t>
            </w:r>
            <w:proofErr w:type="spellEnd"/>
            <w:r w:rsidR="00C705DB" w:rsidRPr="00C705DB">
              <w:t xml:space="preserve"> Education Trus</w:t>
            </w:r>
            <w:r w:rsidR="00C705DB">
              <w:t>t</w:t>
            </w:r>
            <w:r w:rsidR="00A91867">
              <w:t xml:space="preserve"> Representative.</w:t>
            </w:r>
          </w:p>
          <w:p w14:paraId="0144B833" w14:textId="445B38FF" w:rsidR="00C705DB" w:rsidRDefault="00C705DB" w:rsidP="005579C9"/>
          <w:p w14:paraId="231FF73E" w14:textId="77777777" w:rsidR="00C705DB" w:rsidRDefault="00C705DB" w:rsidP="00C705DB">
            <w:r>
              <w:t xml:space="preserve">My name is Nduvho Edward Ramashia. I am currently a third year studying BSc in Electrical and Information Engineering at the University of the Witwatersrand. </w:t>
            </w:r>
          </w:p>
          <w:p w14:paraId="7AA65884" w14:textId="7096F0EF" w:rsidR="00C705DB" w:rsidRDefault="00C705DB" w:rsidP="00C705DB">
            <w:r>
              <w:t xml:space="preserve">I am hard worker, someone who never misses an opportunity to better themselves. </w:t>
            </w:r>
          </w:p>
          <w:p w14:paraId="2A1CDAD5" w14:textId="77777777" w:rsidR="00D71EB3" w:rsidRDefault="00D71EB3" w:rsidP="005579C9"/>
          <w:p w14:paraId="7B56B1E5" w14:textId="69A5ED2B" w:rsidR="001A2E26" w:rsidRDefault="005764B4" w:rsidP="005579C9">
            <w:r>
              <w:t xml:space="preserve">I have over the years became a very focused and </w:t>
            </w:r>
            <w:r w:rsidR="00CE4537">
              <w:t xml:space="preserve">very efficient worker. I have also throughout my academic years been recognized for my programming keenness. On top of all that, I have, while working on my academic and extracurricular project, developed good programming and problem skills, as well as a good time management skill. </w:t>
            </w:r>
          </w:p>
          <w:p w14:paraId="29430F96" w14:textId="40C57E88" w:rsidR="00CE4537" w:rsidRDefault="00CE4537" w:rsidP="005579C9"/>
          <w:p w14:paraId="7394043D" w14:textId="0525C82A" w:rsidR="005F36E1" w:rsidRDefault="005F36E1" w:rsidP="005579C9">
            <w:r>
              <w:t xml:space="preserve">I am also a very good team player. I was in fact a member of the team WITS-TEAM-ALPHA, a team that came second out of 15 teams in the 2020 CHPC’s SCC national HPC (High Performance Computing) competition. </w:t>
            </w:r>
          </w:p>
          <w:p w14:paraId="157C9AE6" w14:textId="20B3479A" w:rsidR="006F53D4" w:rsidRDefault="006F53D4" w:rsidP="005579C9">
            <w:r>
              <w:t xml:space="preserve">I was also a member of the team that won the second out of 9 places during the 2020/2021 NICIS Data Science </w:t>
            </w:r>
            <w:proofErr w:type="spellStart"/>
            <w:r>
              <w:t>Datathon</w:t>
            </w:r>
            <w:proofErr w:type="spellEnd"/>
            <w:r>
              <w:t>, as well as the Wits team that did the same during the CHPC 2021 HPC SCC competition, which led to me making the South African CHPC team that went on to compete in the 2022 HPC International Student Competition.</w:t>
            </w:r>
          </w:p>
          <w:p w14:paraId="18CEAFF2" w14:textId="07EA813D" w:rsidR="00B009F1" w:rsidRDefault="00B009F1" w:rsidP="005579C9">
            <w:r>
              <w:t xml:space="preserve">I was also a member of a volunteer team that did the roads-rivers crossings’ inspection in the </w:t>
            </w:r>
            <w:proofErr w:type="spellStart"/>
            <w:r>
              <w:t>Fezile</w:t>
            </w:r>
            <w:proofErr w:type="spellEnd"/>
            <w:r>
              <w:t xml:space="preserve"> District in Free State, whose data/inspection was to assist the municipality prioritizing the crossings’ attention. </w:t>
            </w:r>
          </w:p>
          <w:p w14:paraId="19DCA57D" w14:textId="77777777" w:rsidR="005F36E1" w:rsidRDefault="005F36E1" w:rsidP="005579C9"/>
          <w:p w14:paraId="39B0985A" w14:textId="50765D61" w:rsidR="00D5448E" w:rsidRDefault="00D5448E" w:rsidP="005579C9">
            <w:r>
              <w:t xml:space="preserve">Because of some maturity problems and a lack of most of the above mentions qualities at some years back, my academic record contains a rather questionable page, unfortunately. </w:t>
            </w:r>
          </w:p>
          <w:p w14:paraId="3D13279D" w14:textId="63CA91C9" w:rsidR="00A62AE1" w:rsidRDefault="00D5448E" w:rsidP="005579C9">
            <w:r>
              <w:t xml:space="preserve">But having gained the above skills, and a vision, </w:t>
            </w:r>
            <w:r w:rsidR="005F36E1">
              <w:t xml:space="preserve">I believe </w:t>
            </w:r>
            <w:r>
              <w:t>that makes</w:t>
            </w:r>
            <w:r w:rsidR="005F36E1">
              <w:t xml:space="preserve"> me a great candidate to back</w:t>
            </w:r>
            <w:r>
              <w:t>up</w:t>
            </w:r>
            <w:r w:rsidR="005F36E1">
              <w:t xml:space="preserve"> financially. </w:t>
            </w:r>
          </w:p>
          <w:p w14:paraId="1DB70805" w14:textId="11BB6F3A" w:rsidR="00115CF0" w:rsidRDefault="00115CF0" w:rsidP="005579C9"/>
          <w:p w14:paraId="5EA6BB84" w14:textId="3DFB9762" w:rsidR="00115CF0" w:rsidRDefault="00115CF0" w:rsidP="005579C9">
            <w:r>
              <w:t xml:space="preserve">Thank you for </w:t>
            </w:r>
            <w:r w:rsidR="00D5448E">
              <w:t>your time and consideration for sponsorship</w:t>
            </w:r>
            <w:r>
              <w:t xml:space="preserve">. </w:t>
            </w:r>
          </w:p>
          <w:p w14:paraId="500E043D" w14:textId="44C58901" w:rsidR="00115CF0" w:rsidRDefault="00115CF0" w:rsidP="005579C9"/>
          <w:p w14:paraId="6925B3F7" w14:textId="0522BD3D" w:rsidR="00115CF0" w:rsidRDefault="00115CF0" w:rsidP="005579C9">
            <w:r>
              <w:t xml:space="preserve">Yours sincerely </w:t>
            </w:r>
          </w:p>
          <w:p w14:paraId="1E45BAC1" w14:textId="77777777" w:rsidR="006F5703" w:rsidRDefault="00115CF0" w:rsidP="005579C9">
            <w:r>
              <w:lastRenderedPageBreak/>
              <w:t>Nduvho</w:t>
            </w:r>
            <w:r w:rsidR="006E257C">
              <w:t xml:space="preserve"> Edward</w:t>
            </w:r>
            <w:r>
              <w:t xml:space="preserve"> Ramashia</w:t>
            </w:r>
          </w:p>
          <w:p w14:paraId="2EF83C7B" w14:textId="77777777" w:rsidR="000A0053" w:rsidRPr="000A0053" w:rsidRDefault="000A0053" w:rsidP="000A0053"/>
          <w:p w14:paraId="02AEF260" w14:textId="77777777" w:rsidR="000A0053" w:rsidRPr="000A0053" w:rsidRDefault="000A0053" w:rsidP="000A0053"/>
          <w:p w14:paraId="4935E5A6" w14:textId="77777777" w:rsidR="000A0053" w:rsidRPr="000A0053" w:rsidRDefault="000A0053" w:rsidP="000A0053"/>
          <w:p w14:paraId="31544525" w14:textId="77777777" w:rsidR="000A0053" w:rsidRPr="000A0053" w:rsidRDefault="000A0053" w:rsidP="000A0053"/>
          <w:p w14:paraId="199491AF" w14:textId="77777777" w:rsidR="000A0053" w:rsidRPr="000A0053" w:rsidRDefault="000A0053" w:rsidP="000A0053"/>
          <w:p w14:paraId="345887C8" w14:textId="77777777" w:rsidR="000A0053" w:rsidRPr="000A0053" w:rsidRDefault="000A0053" w:rsidP="000A0053"/>
          <w:p w14:paraId="022CACA4" w14:textId="77777777" w:rsidR="000A0053" w:rsidRPr="000A0053" w:rsidRDefault="000A0053" w:rsidP="000A0053"/>
          <w:p w14:paraId="0512F7AD" w14:textId="77777777" w:rsidR="000A0053" w:rsidRPr="000A0053" w:rsidRDefault="000A0053" w:rsidP="000A0053"/>
          <w:p w14:paraId="7A538700" w14:textId="77777777" w:rsidR="000A0053" w:rsidRPr="000A0053" w:rsidRDefault="000A0053" w:rsidP="000A0053"/>
          <w:p w14:paraId="49F133F3" w14:textId="77777777" w:rsidR="000A0053" w:rsidRPr="000A0053" w:rsidRDefault="000A0053" w:rsidP="000A0053"/>
          <w:p w14:paraId="05241012" w14:textId="4023BEA0" w:rsidR="000A0053" w:rsidRPr="000A0053" w:rsidRDefault="000A0053" w:rsidP="000A0053"/>
        </w:tc>
      </w:tr>
      <w:tr w:rsidR="000A0053" w:rsidRPr="00CF1A49" w14:paraId="3D671FAD" w14:textId="77777777" w:rsidTr="00E90B65">
        <w:trPr>
          <w:trHeight w:val="6627"/>
        </w:trPr>
        <w:tc>
          <w:tcPr>
            <w:tcW w:w="9290" w:type="dxa"/>
          </w:tcPr>
          <w:p w14:paraId="2F1E25E2" w14:textId="77777777" w:rsidR="000A0053" w:rsidRDefault="000A0053" w:rsidP="000A0053">
            <w:r>
              <w:lastRenderedPageBreak/>
              <w:t>Good day</w:t>
            </w:r>
          </w:p>
          <w:p w14:paraId="32A01D67" w14:textId="77777777" w:rsidR="000A0053" w:rsidRDefault="000A0053" w:rsidP="000A0053"/>
          <w:p w14:paraId="4394CB24" w14:textId="77777777" w:rsidR="000A0053" w:rsidRDefault="000A0053" w:rsidP="000A0053">
            <w:r>
              <w:t xml:space="preserve">I am unfortunately not in a state to financially support myself financially, at least not my academic finances. </w:t>
            </w:r>
          </w:p>
          <w:p w14:paraId="3E41EBEF" w14:textId="01079764" w:rsidR="000A0053" w:rsidRDefault="000A0053" w:rsidP="000A0053">
            <w:r>
              <w:t xml:space="preserve">While my background may be able to support me to live, it unfortunately cannot cover my school fees nor my </w:t>
            </w:r>
            <w:r>
              <w:t>accommodation</w:t>
            </w:r>
            <w:r>
              <w:t xml:space="preserve"> fees.</w:t>
            </w:r>
          </w:p>
          <w:p w14:paraId="02051116" w14:textId="77777777" w:rsidR="000A0053" w:rsidRDefault="000A0053" w:rsidP="000A0053"/>
          <w:p w14:paraId="176D23A1" w14:textId="5804FC91" w:rsidR="000A0053" w:rsidRDefault="000A0053" w:rsidP="000A0053">
            <w:r>
              <w:t xml:space="preserve">While it </w:t>
            </w:r>
            <w:r>
              <w:t>may be</w:t>
            </w:r>
            <w:r>
              <w:t xml:space="preserve"> doable to stay a distance from campus and still </w:t>
            </w:r>
            <w:r>
              <w:t>attend</w:t>
            </w:r>
            <w:r>
              <w:t xml:space="preserve"> school, it does have significance </w:t>
            </w:r>
            <w:r>
              <w:t>negative</w:t>
            </w:r>
            <w:r>
              <w:t xml:space="preserve"> effects on ones' time utilization and overall school focus. </w:t>
            </w:r>
          </w:p>
          <w:p w14:paraId="50FC9887" w14:textId="2D75EA53" w:rsidR="000A0053" w:rsidRDefault="000A0053" w:rsidP="000A0053">
            <w:r>
              <w:t xml:space="preserve">It would be nice to live school </w:t>
            </w:r>
            <w:r>
              <w:t>to</w:t>
            </w:r>
            <w:r>
              <w:t xml:space="preserve"> and take advantage of school tools and facilities. </w:t>
            </w:r>
          </w:p>
          <w:p w14:paraId="4AF3EA3E" w14:textId="77777777" w:rsidR="000A0053" w:rsidRDefault="000A0053" w:rsidP="000A0053">
            <w:r>
              <w:t xml:space="preserve">A financial support can also list the worry that all owe the university any form of fees, which leaves them to </w:t>
            </w:r>
            <w:r>
              <w:t>only</w:t>
            </w:r>
            <w:r>
              <w:t xml:space="preserve"> worry about their studies, which is good for overall academic </w:t>
            </w:r>
            <w:r>
              <w:t>performance</w:t>
            </w:r>
            <w:r>
              <w:t>.</w:t>
            </w:r>
          </w:p>
          <w:p w14:paraId="3EF64D21" w14:textId="546393D0" w:rsidR="000A0053" w:rsidRDefault="000A0053" w:rsidP="000A0053"/>
          <w:p w14:paraId="0B2A7698" w14:textId="14DBD389" w:rsidR="000A0053" w:rsidRDefault="000A0053" w:rsidP="000A0053">
            <w:r>
              <w:t>The above factors are some of the reasons why your financial support will be greatly support.</w:t>
            </w:r>
          </w:p>
          <w:p w14:paraId="656CF5E0" w14:textId="1E646AD8" w:rsidR="000A0053" w:rsidRDefault="000A0053" w:rsidP="000A0053"/>
          <w:p w14:paraId="0D63B571" w14:textId="593E8335" w:rsidR="00CF1B11" w:rsidRDefault="00CF1B11" w:rsidP="000A0053">
            <w:r w:rsidRPr="00CF1B11">
              <w:t xml:space="preserve">[While the attached parent's </w:t>
            </w:r>
            <w:proofErr w:type="spellStart"/>
            <w:r w:rsidRPr="00CF1B11">
              <w:t>payslip</w:t>
            </w:r>
            <w:proofErr w:type="spellEnd"/>
            <w:r w:rsidRPr="00CF1B11">
              <w:t xml:space="preserve"> may be somewhat dated, no magical/drastic changes has happened since then. I will be more than happy to get you an updated one if you need.]</w:t>
            </w:r>
          </w:p>
          <w:p w14:paraId="05BE4503" w14:textId="77777777" w:rsidR="00CF1B11" w:rsidRDefault="00CF1B11" w:rsidP="000A0053"/>
          <w:p w14:paraId="7FB3370E" w14:textId="715E9413" w:rsidR="000A0053" w:rsidRDefault="000A0053" w:rsidP="000A0053">
            <w:r>
              <w:t>Thank you.</w:t>
            </w:r>
          </w:p>
          <w:p w14:paraId="4B1C5B4D" w14:textId="77777777" w:rsidR="000A0053" w:rsidRDefault="000A0053" w:rsidP="000A0053"/>
          <w:p w14:paraId="28542D73" w14:textId="77777777" w:rsidR="000A0053" w:rsidRDefault="000A0053" w:rsidP="000A0053">
            <w:r>
              <w:t>Kind regards</w:t>
            </w:r>
          </w:p>
          <w:p w14:paraId="417EED6C" w14:textId="694A76B1" w:rsidR="000A0053" w:rsidRDefault="000A0053" w:rsidP="000A0053">
            <w:r>
              <w:lastRenderedPageBreak/>
              <w:t>Nduvho E. Ramashia</w:t>
            </w:r>
          </w:p>
        </w:tc>
      </w:tr>
    </w:tbl>
    <w:p w14:paraId="4FA8431E" w14:textId="77777777" w:rsidR="00B51D1B" w:rsidRPr="006E1507" w:rsidRDefault="00B51D1B" w:rsidP="005579C9"/>
    <w:sectPr w:rsidR="00B51D1B" w:rsidRPr="006E1507" w:rsidSect="00CB0343">
      <w:footerReference w:type="default" r:id="rId11"/>
      <w:headerReference w:type="first" r:id="rId12"/>
      <w:pgSz w:w="12240" w:h="15840" w:code="1"/>
      <w:pgMar w:top="95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78E76A" w14:textId="77777777" w:rsidR="000E70A8" w:rsidRDefault="000E70A8" w:rsidP="0068194B">
      <w:r>
        <w:separator/>
      </w:r>
    </w:p>
    <w:p w14:paraId="08528722" w14:textId="77777777" w:rsidR="000E70A8" w:rsidRDefault="000E70A8"/>
    <w:p w14:paraId="6116CA9D" w14:textId="77777777" w:rsidR="000E70A8" w:rsidRDefault="000E70A8"/>
  </w:endnote>
  <w:endnote w:type="continuationSeparator" w:id="0">
    <w:p w14:paraId="22B45127" w14:textId="77777777" w:rsidR="000E70A8" w:rsidRDefault="000E70A8" w:rsidP="0068194B">
      <w:r>
        <w:continuationSeparator/>
      </w:r>
    </w:p>
    <w:p w14:paraId="7A99FCB0" w14:textId="77777777" w:rsidR="000E70A8" w:rsidRDefault="000E70A8"/>
    <w:p w14:paraId="007FDCA2" w14:textId="77777777" w:rsidR="000E70A8" w:rsidRDefault="000E70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3606279"/>
      <w:docPartObj>
        <w:docPartGallery w:val="Page Numbers (Bottom of Page)"/>
        <w:docPartUnique/>
      </w:docPartObj>
    </w:sdtPr>
    <w:sdtEndPr>
      <w:rPr>
        <w:noProof/>
      </w:rPr>
    </w:sdtEndPr>
    <w:sdtContent>
      <w:p w14:paraId="1DEDCC02" w14:textId="77777777" w:rsidR="002B2958" w:rsidRDefault="002B2958">
        <w:pPr>
          <w:pStyle w:val="Footer"/>
        </w:pPr>
        <w:r>
          <w:fldChar w:fldCharType="begin"/>
        </w:r>
        <w:r>
          <w:instrText xml:space="preserve"> PAGE   \* MERGEFORMAT </w:instrText>
        </w:r>
        <w:r>
          <w:fldChar w:fldCharType="separate"/>
        </w:r>
        <w:r w:rsidR="002A1945">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0870B0" w14:textId="77777777" w:rsidR="000E70A8" w:rsidRDefault="000E70A8" w:rsidP="0068194B">
      <w:r>
        <w:separator/>
      </w:r>
    </w:p>
    <w:p w14:paraId="15D7C8F6" w14:textId="77777777" w:rsidR="000E70A8" w:rsidRDefault="000E70A8"/>
    <w:p w14:paraId="1245419D" w14:textId="77777777" w:rsidR="000E70A8" w:rsidRDefault="000E70A8"/>
  </w:footnote>
  <w:footnote w:type="continuationSeparator" w:id="0">
    <w:p w14:paraId="507C0BAD" w14:textId="77777777" w:rsidR="000E70A8" w:rsidRDefault="000E70A8" w:rsidP="0068194B">
      <w:r>
        <w:continuationSeparator/>
      </w:r>
    </w:p>
    <w:p w14:paraId="41D8BF8B" w14:textId="77777777" w:rsidR="000E70A8" w:rsidRDefault="000E70A8"/>
    <w:p w14:paraId="33390D37" w14:textId="77777777" w:rsidR="000E70A8" w:rsidRDefault="000E70A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DE49D" w14:textId="77777777"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232621BC" wp14:editId="08E8E924">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47097BF1" id="Straight Connector 5" o:spid="_x0000_s1026"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2B385D5C"/>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1"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768043349">
    <w:abstractNumId w:val="9"/>
  </w:num>
  <w:num w:numId="2" w16cid:durableId="436295847">
    <w:abstractNumId w:val="8"/>
  </w:num>
  <w:num w:numId="3" w16cid:durableId="1192456454">
    <w:abstractNumId w:val="7"/>
  </w:num>
  <w:num w:numId="4" w16cid:durableId="306084462">
    <w:abstractNumId w:val="6"/>
  </w:num>
  <w:num w:numId="5" w16cid:durableId="757486800">
    <w:abstractNumId w:val="10"/>
  </w:num>
  <w:num w:numId="6" w16cid:durableId="1236621395">
    <w:abstractNumId w:val="3"/>
  </w:num>
  <w:num w:numId="7" w16cid:durableId="86847351">
    <w:abstractNumId w:val="11"/>
  </w:num>
  <w:num w:numId="8" w16cid:durableId="684019634">
    <w:abstractNumId w:val="2"/>
  </w:num>
  <w:num w:numId="9" w16cid:durableId="2074351816">
    <w:abstractNumId w:val="12"/>
  </w:num>
  <w:num w:numId="10" w16cid:durableId="906113789">
    <w:abstractNumId w:val="5"/>
  </w:num>
  <w:num w:numId="11" w16cid:durableId="366682127">
    <w:abstractNumId w:val="4"/>
  </w:num>
  <w:num w:numId="12" w16cid:durableId="85612256">
    <w:abstractNumId w:val="1"/>
  </w:num>
  <w:num w:numId="13" w16cid:durableId="121775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C0NDM2NDY1MzAytTRV0lEKTi0uzszPAykwrgUA4KNbDywAAAA="/>
  </w:docVars>
  <w:rsids>
    <w:rsidRoot w:val="00B06973"/>
    <w:rsid w:val="000001EF"/>
    <w:rsid w:val="00007322"/>
    <w:rsid w:val="00007728"/>
    <w:rsid w:val="00015BAF"/>
    <w:rsid w:val="00024584"/>
    <w:rsid w:val="00024730"/>
    <w:rsid w:val="00055E95"/>
    <w:rsid w:val="0007021F"/>
    <w:rsid w:val="00087C80"/>
    <w:rsid w:val="000A0053"/>
    <w:rsid w:val="000B2BA5"/>
    <w:rsid w:val="000E70A8"/>
    <w:rsid w:val="000F2F8C"/>
    <w:rsid w:val="0010006E"/>
    <w:rsid w:val="001045A8"/>
    <w:rsid w:val="00114A91"/>
    <w:rsid w:val="00115CF0"/>
    <w:rsid w:val="00127E76"/>
    <w:rsid w:val="001427E1"/>
    <w:rsid w:val="00163668"/>
    <w:rsid w:val="00171566"/>
    <w:rsid w:val="00174676"/>
    <w:rsid w:val="001755A8"/>
    <w:rsid w:val="00184014"/>
    <w:rsid w:val="00192008"/>
    <w:rsid w:val="001A2E26"/>
    <w:rsid w:val="001C0E68"/>
    <w:rsid w:val="001C4B6F"/>
    <w:rsid w:val="001D0BF1"/>
    <w:rsid w:val="001E3120"/>
    <w:rsid w:val="001E7E0C"/>
    <w:rsid w:val="001F0BB0"/>
    <w:rsid w:val="001F249A"/>
    <w:rsid w:val="001F4E6D"/>
    <w:rsid w:val="001F6140"/>
    <w:rsid w:val="001F6184"/>
    <w:rsid w:val="00203573"/>
    <w:rsid w:val="0020597D"/>
    <w:rsid w:val="00211FDC"/>
    <w:rsid w:val="00213B4C"/>
    <w:rsid w:val="00224128"/>
    <w:rsid w:val="002253B0"/>
    <w:rsid w:val="00236D54"/>
    <w:rsid w:val="00241D8C"/>
    <w:rsid w:val="00241FDB"/>
    <w:rsid w:val="0024720C"/>
    <w:rsid w:val="002617AE"/>
    <w:rsid w:val="002638D0"/>
    <w:rsid w:val="002647D3"/>
    <w:rsid w:val="00270798"/>
    <w:rsid w:val="00275EAE"/>
    <w:rsid w:val="002762BB"/>
    <w:rsid w:val="00294998"/>
    <w:rsid w:val="00297F18"/>
    <w:rsid w:val="002A1945"/>
    <w:rsid w:val="002B1D5F"/>
    <w:rsid w:val="002B2958"/>
    <w:rsid w:val="002B3FC8"/>
    <w:rsid w:val="002B51CF"/>
    <w:rsid w:val="002C65C9"/>
    <w:rsid w:val="002D23C5"/>
    <w:rsid w:val="002D6137"/>
    <w:rsid w:val="002E7E61"/>
    <w:rsid w:val="002F05E5"/>
    <w:rsid w:val="002F254D"/>
    <w:rsid w:val="002F30E4"/>
    <w:rsid w:val="00307140"/>
    <w:rsid w:val="00316DFF"/>
    <w:rsid w:val="00325B57"/>
    <w:rsid w:val="00336056"/>
    <w:rsid w:val="003422E7"/>
    <w:rsid w:val="003544E1"/>
    <w:rsid w:val="00366398"/>
    <w:rsid w:val="003A0632"/>
    <w:rsid w:val="003A30E5"/>
    <w:rsid w:val="003A6ADF"/>
    <w:rsid w:val="003B5928"/>
    <w:rsid w:val="003D380F"/>
    <w:rsid w:val="003E160D"/>
    <w:rsid w:val="003F1D5F"/>
    <w:rsid w:val="00405128"/>
    <w:rsid w:val="00406CFF"/>
    <w:rsid w:val="00416B25"/>
    <w:rsid w:val="00420592"/>
    <w:rsid w:val="00424CD0"/>
    <w:rsid w:val="00426A01"/>
    <w:rsid w:val="004319E0"/>
    <w:rsid w:val="00437E8C"/>
    <w:rsid w:val="00440225"/>
    <w:rsid w:val="004726BC"/>
    <w:rsid w:val="00474105"/>
    <w:rsid w:val="00480E6E"/>
    <w:rsid w:val="00481DF2"/>
    <w:rsid w:val="004850B8"/>
    <w:rsid w:val="00486277"/>
    <w:rsid w:val="00494CF6"/>
    <w:rsid w:val="00495F8D"/>
    <w:rsid w:val="004A1FAE"/>
    <w:rsid w:val="004A32FF"/>
    <w:rsid w:val="004B06EB"/>
    <w:rsid w:val="004B6AD0"/>
    <w:rsid w:val="004C2D5D"/>
    <w:rsid w:val="004C33E1"/>
    <w:rsid w:val="004C3E8C"/>
    <w:rsid w:val="004E01EB"/>
    <w:rsid w:val="004E2794"/>
    <w:rsid w:val="00510392"/>
    <w:rsid w:val="00513E2A"/>
    <w:rsid w:val="005579C9"/>
    <w:rsid w:val="00566A35"/>
    <w:rsid w:val="0056701E"/>
    <w:rsid w:val="005740D7"/>
    <w:rsid w:val="005764B4"/>
    <w:rsid w:val="005A0F26"/>
    <w:rsid w:val="005A1B10"/>
    <w:rsid w:val="005A6850"/>
    <w:rsid w:val="005B1B1B"/>
    <w:rsid w:val="005C5932"/>
    <w:rsid w:val="005D3CA7"/>
    <w:rsid w:val="005D4CC1"/>
    <w:rsid w:val="005E0986"/>
    <w:rsid w:val="005F36E1"/>
    <w:rsid w:val="005F4B91"/>
    <w:rsid w:val="005F55D2"/>
    <w:rsid w:val="0061407C"/>
    <w:rsid w:val="0062312F"/>
    <w:rsid w:val="00625F2C"/>
    <w:rsid w:val="006339D4"/>
    <w:rsid w:val="006618E9"/>
    <w:rsid w:val="00664399"/>
    <w:rsid w:val="0068194B"/>
    <w:rsid w:val="00692703"/>
    <w:rsid w:val="006A1962"/>
    <w:rsid w:val="006A63F4"/>
    <w:rsid w:val="006B5D48"/>
    <w:rsid w:val="006B7D7B"/>
    <w:rsid w:val="006C1A5E"/>
    <w:rsid w:val="006C4400"/>
    <w:rsid w:val="006E1507"/>
    <w:rsid w:val="006E257C"/>
    <w:rsid w:val="006F53D4"/>
    <w:rsid w:val="006F5703"/>
    <w:rsid w:val="00701CB4"/>
    <w:rsid w:val="00712256"/>
    <w:rsid w:val="00712D8B"/>
    <w:rsid w:val="007273B7"/>
    <w:rsid w:val="00733E0A"/>
    <w:rsid w:val="0074216F"/>
    <w:rsid w:val="0074403D"/>
    <w:rsid w:val="00746D44"/>
    <w:rsid w:val="007538DC"/>
    <w:rsid w:val="007556DF"/>
    <w:rsid w:val="00757803"/>
    <w:rsid w:val="00762B78"/>
    <w:rsid w:val="0079206B"/>
    <w:rsid w:val="00796076"/>
    <w:rsid w:val="007B732D"/>
    <w:rsid w:val="007C0566"/>
    <w:rsid w:val="007C606B"/>
    <w:rsid w:val="007D7295"/>
    <w:rsid w:val="007E6A61"/>
    <w:rsid w:val="00801140"/>
    <w:rsid w:val="00803404"/>
    <w:rsid w:val="00821D39"/>
    <w:rsid w:val="00834955"/>
    <w:rsid w:val="00855B59"/>
    <w:rsid w:val="00860461"/>
    <w:rsid w:val="0086487C"/>
    <w:rsid w:val="00870B20"/>
    <w:rsid w:val="008829F8"/>
    <w:rsid w:val="00885897"/>
    <w:rsid w:val="00885B90"/>
    <w:rsid w:val="008A6538"/>
    <w:rsid w:val="008C7056"/>
    <w:rsid w:val="008F3B14"/>
    <w:rsid w:val="00901899"/>
    <w:rsid w:val="0090344B"/>
    <w:rsid w:val="00905715"/>
    <w:rsid w:val="0091321E"/>
    <w:rsid w:val="00913946"/>
    <w:rsid w:val="0092726B"/>
    <w:rsid w:val="009361BA"/>
    <w:rsid w:val="00944F78"/>
    <w:rsid w:val="009510E7"/>
    <w:rsid w:val="00952C89"/>
    <w:rsid w:val="009571D8"/>
    <w:rsid w:val="009650EA"/>
    <w:rsid w:val="0097790C"/>
    <w:rsid w:val="0098506E"/>
    <w:rsid w:val="00993E46"/>
    <w:rsid w:val="009A44CE"/>
    <w:rsid w:val="009C4DFC"/>
    <w:rsid w:val="009D44F8"/>
    <w:rsid w:val="009E3160"/>
    <w:rsid w:val="009F220C"/>
    <w:rsid w:val="009F3B05"/>
    <w:rsid w:val="009F4931"/>
    <w:rsid w:val="00A11B10"/>
    <w:rsid w:val="00A14534"/>
    <w:rsid w:val="00A16DAA"/>
    <w:rsid w:val="00A24162"/>
    <w:rsid w:val="00A25023"/>
    <w:rsid w:val="00A270EA"/>
    <w:rsid w:val="00A34BA2"/>
    <w:rsid w:val="00A36F27"/>
    <w:rsid w:val="00A42E32"/>
    <w:rsid w:val="00A46E63"/>
    <w:rsid w:val="00A51DC5"/>
    <w:rsid w:val="00A53DE1"/>
    <w:rsid w:val="00A615E1"/>
    <w:rsid w:val="00A62AE1"/>
    <w:rsid w:val="00A755E8"/>
    <w:rsid w:val="00A91867"/>
    <w:rsid w:val="00A93A5D"/>
    <w:rsid w:val="00AB32F8"/>
    <w:rsid w:val="00AB610B"/>
    <w:rsid w:val="00AD360E"/>
    <w:rsid w:val="00AD40FB"/>
    <w:rsid w:val="00AD782D"/>
    <w:rsid w:val="00AE7650"/>
    <w:rsid w:val="00B009F1"/>
    <w:rsid w:val="00B06973"/>
    <w:rsid w:val="00B10EBE"/>
    <w:rsid w:val="00B236F1"/>
    <w:rsid w:val="00B50F99"/>
    <w:rsid w:val="00B51D1B"/>
    <w:rsid w:val="00B540F4"/>
    <w:rsid w:val="00B5670F"/>
    <w:rsid w:val="00B60FD0"/>
    <w:rsid w:val="00B622DF"/>
    <w:rsid w:val="00B6332A"/>
    <w:rsid w:val="00B81760"/>
    <w:rsid w:val="00B8494C"/>
    <w:rsid w:val="00BA1546"/>
    <w:rsid w:val="00BB4E51"/>
    <w:rsid w:val="00BB7E51"/>
    <w:rsid w:val="00BD431F"/>
    <w:rsid w:val="00BE423E"/>
    <w:rsid w:val="00BF61AC"/>
    <w:rsid w:val="00C0309D"/>
    <w:rsid w:val="00C11FD8"/>
    <w:rsid w:val="00C364BC"/>
    <w:rsid w:val="00C47FA6"/>
    <w:rsid w:val="00C51DD1"/>
    <w:rsid w:val="00C57FC6"/>
    <w:rsid w:val="00C66A7D"/>
    <w:rsid w:val="00C705DB"/>
    <w:rsid w:val="00C779DA"/>
    <w:rsid w:val="00C814F7"/>
    <w:rsid w:val="00CA4B4D"/>
    <w:rsid w:val="00CB0343"/>
    <w:rsid w:val="00CB13C4"/>
    <w:rsid w:val="00CB35C3"/>
    <w:rsid w:val="00CD323D"/>
    <w:rsid w:val="00CE4030"/>
    <w:rsid w:val="00CE4537"/>
    <w:rsid w:val="00CE64B3"/>
    <w:rsid w:val="00CF1A49"/>
    <w:rsid w:val="00CF1B11"/>
    <w:rsid w:val="00D0630C"/>
    <w:rsid w:val="00D243A9"/>
    <w:rsid w:val="00D305E5"/>
    <w:rsid w:val="00D37CD3"/>
    <w:rsid w:val="00D42E0E"/>
    <w:rsid w:val="00D5448E"/>
    <w:rsid w:val="00D66A52"/>
    <w:rsid w:val="00D66EFA"/>
    <w:rsid w:val="00D71EB3"/>
    <w:rsid w:val="00D72A2D"/>
    <w:rsid w:val="00D73613"/>
    <w:rsid w:val="00D914F1"/>
    <w:rsid w:val="00D93FF5"/>
    <w:rsid w:val="00D9521A"/>
    <w:rsid w:val="00DA3914"/>
    <w:rsid w:val="00DA59AA"/>
    <w:rsid w:val="00DB6915"/>
    <w:rsid w:val="00DB7E1E"/>
    <w:rsid w:val="00DC1B78"/>
    <w:rsid w:val="00DC2A2F"/>
    <w:rsid w:val="00DC600B"/>
    <w:rsid w:val="00DE0FAA"/>
    <w:rsid w:val="00DE136D"/>
    <w:rsid w:val="00DE6534"/>
    <w:rsid w:val="00DF4D6C"/>
    <w:rsid w:val="00E00266"/>
    <w:rsid w:val="00E01923"/>
    <w:rsid w:val="00E14498"/>
    <w:rsid w:val="00E2397A"/>
    <w:rsid w:val="00E254DB"/>
    <w:rsid w:val="00E300FC"/>
    <w:rsid w:val="00E362DB"/>
    <w:rsid w:val="00E5632B"/>
    <w:rsid w:val="00E70240"/>
    <w:rsid w:val="00E71E6B"/>
    <w:rsid w:val="00E81CC5"/>
    <w:rsid w:val="00E85A87"/>
    <w:rsid w:val="00E85B4A"/>
    <w:rsid w:val="00E90B65"/>
    <w:rsid w:val="00E9528E"/>
    <w:rsid w:val="00EA5099"/>
    <w:rsid w:val="00EC1351"/>
    <w:rsid w:val="00EC4CBF"/>
    <w:rsid w:val="00EE2CA8"/>
    <w:rsid w:val="00EF17E8"/>
    <w:rsid w:val="00EF51D9"/>
    <w:rsid w:val="00F130DD"/>
    <w:rsid w:val="00F24884"/>
    <w:rsid w:val="00F476C4"/>
    <w:rsid w:val="00F61DF9"/>
    <w:rsid w:val="00F81960"/>
    <w:rsid w:val="00F8769D"/>
    <w:rsid w:val="00F92D99"/>
    <w:rsid w:val="00F9350C"/>
    <w:rsid w:val="00F94EB5"/>
    <w:rsid w:val="00F95A45"/>
    <w:rsid w:val="00F9624D"/>
    <w:rsid w:val="00FB31C1"/>
    <w:rsid w:val="00FB58F2"/>
    <w:rsid w:val="00FC6AEA"/>
    <w:rsid w:val="00FD3D13"/>
    <w:rsid w:val="00FE004D"/>
    <w:rsid w:val="00FE55A2"/>
    <w:rsid w:val="00FF1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4524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9C9"/>
    <w:rPr>
      <w:sz w:val="24"/>
    </w:rPr>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5579C9"/>
    <w:pPr>
      <w:numPr>
        <w:numId w:val="5"/>
      </w:numPr>
      <w:spacing w:before="120"/>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semiHidden/>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 w:type="character" w:customStyle="1" w:styleId="Greytext">
    <w:name w:val="Grey text"/>
    <w:basedOn w:val="DefaultParagraphFont"/>
    <w:uiPriority w:val="4"/>
    <w:semiHidden/>
    <w:qFormat/>
    <w:rsid w:val="005579C9"/>
    <w:rPr>
      <w:color w:val="808080" w:themeColor="background1" w:themeShade="80"/>
    </w:rPr>
  </w:style>
  <w:style w:type="character" w:styleId="UnresolvedMention">
    <w:name w:val="Unresolved Mention"/>
    <w:basedOn w:val="DefaultParagraphFont"/>
    <w:uiPriority w:val="99"/>
    <w:semiHidden/>
    <w:unhideWhenUsed/>
    <w:rsid w:val="00701C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584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Nduvho.Ramashia@gmai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Local\Packages\Microsoft.Office.Desktop_8wekyb3d8bbwe\LocalCache\Roaming\Microsoft\Templates\Modern%20chronological%20cover%20lett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378F99C40DA446D95961685D95A95EF"/>
        <w:category>
          <w:name w:val="General"/>
          <w:gallery w:val="placeholder"/>
        </w:category>
        <w:types>
          <w:type w:val="bbPlcHdr"/>
        </w:types>
        <w:behaviors>
          <w:behavior w:val="content"/>
        </w:behaviors>
        <w:guid w:val="{0D4D4070-F1DB-4D6B-B173-EA72C8D0FE9E}"/>
      </w:docPartPr>
      <w:docPartBody>
        <w:p w:rsidR="00AF5ADD" w:rsidRDefault="00125A2D">
          <w:pPr>
            <w:pStyle w:val="7378F99C40DA446D95961685D95A95EF"/>
          </w:pPr>
          <w:r w:rsidRPr="00CF1A49">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4472C4" w:themeColor="accent1"/>
        <w:sz w:val="24"/>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num w:numId="1" w16cid:durableId="22866298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A2D"/>
    <w:rsid w:val="00125A2D"/>
    <w:rsid w:val="001F1CF0"/>
    <w:rsid w:val="002D1F70"/>
    <w:rsid w:val="00642F00"/>
    <w:rsid w:val="00A3257F"/>
    <w:rsid w:val="00AF5ADD"/>
    <w:rsid w:val="00BD2CC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
    <w:rPr>
      <w:b/>
      <w:iCs/>
      <w:color w:val="262626" w:themeColor="text1" w:themeTint="D9"/>
    </w:rPr>
  </w:style>
  <w:style w:type="paragraph" w:customStyle="1" w:styleId="7378F99C40DA446D95961685D95A95EF">
    <w:name w:val="7378F99C40DA446D95961685D95A95EF"/>
  </w:style>
  <w:style w:type="paragraph" w:styleId="ListBullet">
    <w:name w:val="List Bullet"/>
    <w:basedOn w:val="Normal"/>
    <w:uiPriority w:val="11"/>
    <w:qFormat/>
    <w:pPr>
      <w:numPr>
        <w:numId w:val="1"/>
      </w:numPr>
      <w:spacing w:before="120" w:after="0" w:line="240" w:lineRule="auto"/>
    </w:pPr>
    <w:rPr>
      <w:rFonts w:eastAsiaTheme="minorHAnsi"/>
      <w:color w:val="595959" w:themeColor="text1" w:themeTint="A6"/>
      <w:sz w:val="24"/>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D61ADE48-6FF0-4599-9D02-6F6374F1F9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CB6AFB-A7F1-4816-9409-743ABF3C64EE}">
  <ds:schemaRefs>
    <ds:schemaRef ds:uri="http://schemas.microsoft.com/sharepoint/v3/contenttype/forms"/>
  </ds:schemaRefs>
</ds:datastoreItem>
</file>

<file path=customXml/itemProps3.xml><?xml version="1.0" encoding="utf-8"?>
<ds:datastoreItem xmlns:ds="http://schemas.openxmlformats.org/officeDocument/2006/customXml" ds:itemID="{8E6FA8DA-38A3-448B-AFEB-DB79033E5F85}">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Modern chronological cover letter.dotx</Template>
  <TotalTime>0</TotalTime>
  <Pages>3</Pages>
  <Words>458</Words>
  <Characters>2613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2020-07-25T22:27:00Z</dcterms:created>
  <dcterms:modified xsi:type="dcterms:W3CDTF">2022-07-22T14:03:00Z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